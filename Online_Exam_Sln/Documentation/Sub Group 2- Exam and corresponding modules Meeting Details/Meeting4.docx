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582" w:rsidRDefault="00AC7582" w:rsidP="00AC7582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AC7582" w:rsidRPr="0093572E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AC7582" w:rsidRPr="0093572E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AC7582" w:rsidRPr="0093572E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AC7582" w:rsidRPr="0093572E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AC7582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AC7582" w:rsidRDefault="00AC7582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r w:rsidR="00205040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–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170101040</w:t>
      </w:r>
    </w:p>
    <w:p w:rsidR="00205040" w:rsidRPr="0093572E" w:rsidRDefault="00205040" w:rsidP="00205040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Avneet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Singh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Channa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- 170101015</w:t>
      </w:r>
    </w:p>
    <w:p w:rsidR="00205040" w:rsidRPr="0093572E" w:rsidRDefault="00205040" w:rsidP="00AC7582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</w:p>
    <w:p w:rsidR="00AC7582" w:rsidRDefault="00AC7582" w:rsidP="00AC7582">
      <w:pPr>
        <w:pStyle w:val="Heading1"/>
        <w:jc w:val="left"/>
        <w:rPr>
          <w:rFonts w:ascii="Corbel" w:hAnsi="Corbel"/>
          <w:sz w:val="40"/>
        </w:rPr>
      </w:pPr>
    </w:p>
    <w:p w:rsidR="00A32053" w:rsidRPr="00A32053" w:rsidRDefault="00A32053" w:rsidP="00A32053">
      <w:pPr>
        <w:pStyle w:val="Heading1"/>
        <w:rPr>
          <w:rFonts w:ascii="Corbel" w:hAnsi="Corbel"/>
          <w:sz w:val="40"/>
        </w:rPr>
      </w:pPr>
      <w:r>
        <w:rPr>
          <w:rFonts w:ascii="Corbel" w:hAnsi="Corbel"/>
          <w:sz w:val="40"/>
        </w:rPr>
        <w:t>Meeting 4</w:t>
      </w:r>
    </w:p>
    <w:p w:rsidR="00FE3951" w:rsidRDefault="00A32053" w:rsidP="00FE3951">
      <w:pPr>
        <w:pStyle w:val="ListNumber"/>
      </w:pPr>
      <w:r>
        <w:t>Module Create a test in Professor’s page is made. Input for various fields is taken.</w:t>
      </w:r>
    </w:p>
    <w:p w:rsidR="00A32053" w:rsidRDefault="00A32053" w:rsidP="00FE3951">
      <w:pPr>
        <w:pStyle w:val="ListNumber"/>
      </w:pPr>
      <w:r>
        <w:t>Enhancement of the certificate generated.</w:t>
      </w:r>
    </w:p>
    <w:p w:rsidR="00A32053" w:rsidRDefault="00A32053" w:rsidP="00FE3951">
      <w:pPr>
        <w:pStyle w:val="ListNumber"/>
      </w:pPr>
      <w:r>
        <w:t xml:space="preserve">Use of random function in each section to generate questions for the test </w:t>
      </w:r>
    </w:p>
    <w:p w:rsidR="00DB6792" w:rsidRDefault="00DB6792" w:rsidP="00DB6792">
      <w:pPr>
        <w:pStyle w:val="ListNumber"/>
      </w:pPr>
      <w:r>
        <w:t xml:space="preserve">Started the Exam Paper module. Basic layout </w:t>
      </w:r>
      <w:proofErr w:type="gramStart"/>
      <w:r>
        <w:t>decided  :</w:t>
      </w:r>
      <w:proofErr w:type="gramEnd"/>
      <w:r>
        <w:t xml:space="preserve"> </w:t>
      </w:r>
    </w:p>
    <w:p w:rsidR="00DB6792" w:rsidRDefault="00DB6792" w:rsidP="00DB6792">
      <w:pPr>
        <w:pStyle w:val="ListNumber"/>
        <w:numPr>
          <w:ilvl w:val="0"/>
          <w:numId w:val="0"/>
        </w:numPr>
        <w:ind w:left="720"/>
      </w:pPr>
      <w:r>
        <w:t xml:space="preserve">Section tabs to switch to different section                                                                                     Buttons with question number of the section on side panel                                                                  </w:t>
      </w:r>
      <w:r w:rsidRPr="00DB6792">
        <w:t xml:space="preserve"> </w:t>
      </w:r>
      <w:r>
        <w:t xml:space="preserve">                                    Next, previous, mark for review, Clear Review Save response, Clear answer</w:t>
      </w:r>
    </w:p>
    <w:p w:rsidR="00DB6792" w:rsidRDefault="00DB6792" w:rsidP="00DB6792">
      <w:pPr>
        <w:pStyle w:val="ListNumber"/>
      </w:pPr>
      <w:r>
        <w:t xml:space="preserve">Used </w:t>
      </w:r>
      <w:proofErr w:type="spellStart"/>
      <w:r>
        <w:t>json</w:t>
      </w:r>
      <w:proofErr w:type="spellEnd"/>
      <w:r>
        <w:t xml:space="preserve"> string to access various questions of each sections and display options (if applicable)</w:t>
      </w:r>
      <w:r>
        <w:tab/>
      </w:r>
      <w:r>
        <w:tab/>
      </w:r>
    </w:p>
    <w:tbl>
      <w:tblPr>
        <w:tblpPr w:leftFromText="180" w:rightFromText="180" w:vertAnchor="text" w:horzAnchor="margin" w:tblpY="-39"/>
        <w:tblW w:w="4230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8"/>
        <w:gridCol w:w="2516"/>
        <w:gridCol w:w="164"/>
        <w:gridCol w:w="3850"/>
      </w:tblGrid>
      <w:tr w:rsidR="006A3D87" w:rsidRPr="00FE3951" w:rsidTr="006A3D87">
        <w:trPr>
          <w:trHeight w:val="459"/>
        </w:trPr>
        <w:tc>
          <w:tcPr>
            <w:tcW w:w="1171" w:type="pct"/>
            <w:tcBorders>
              <w:top w:val="single" w:sz="18" w:space="0" w:color="44546A" w:themeColor="text2"/>
            </w:tcBorders>
            <w:vAlign w:val="center"/>
          </w:tcPr>
          <w:p w:rsidR="006A3D87" w:rsidRPr="00FE3951" w:rsidRDefault="006A3D87" w:rsidP="006A3D87">
            <w:pPr>
              <w:pStyle w:val="Heading2"/>
              <w:spacing w:before="60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1475" w:type="pct"/>
            <w:tcBorders>
              <w:top w:val="single" w:sz="18" w:space="0" w:color="44546A" w:themeColor="text2"/>
            </w:tcBorders>
            <w:vAlign w:val="center"/>
          </w:tcPr>
          <w:p w:rsidR="006A3D87" w:rsidRPr="00FE3951" w:rsidRDefault="006A3D87" w:rsidP="006A3D87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>Type</w:t>
            </w:r>
          </w:p>
        </w:tc>
        <w:tc>
          <w:tcPr>
            <w:tcW w:w="2353" w:type="pct"/>
            <w:gridSpan w:val="2"/>
            <w:tcBorders>
              <w:top w:val="single" w:sz="18" w:space="0" w:color="44546A" w:themeColor="text2"/>
            </w:tcBorders>
            <w:vAlign w:val="center"/>
          </w:tcPr>
          <w:p w:rsidR="006A3D87" w:rsidRPr="00FE3951" w:rsidRDefault="006A3D87" w:rsidP="006A3D87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Status</w:t>
            </w:r>
          </w:p>
        </w:tc>
      </w:tr>
      <w:tr w:rsidR="006A3D87" w:rsidRPr="00FE3951" w:rsidTr="006A3D87">
        <w:trPr>
          <w:trHeight w:val="288"/>
        </w:trPr>
        <w:tc>
          <w:tcPr>
            <w:tcW w:w="1171" w:type="pct"/>
          </w:tcPr>
          <w:p w:rsidR="006A3D87" w:rsidRPr="00FE3951" w:rsidRDefault="006A3D87" w:rsidP="006A3D87">
            <w:pPr>
              <w:pStyle w:val="ItemDescription"/>
            </w:pPr>
            <w:proofErr w:type="spellStart"/>
            <w:r>
              <w:t>Json</w:t>
            </w:r>
            <w:proofErr w:type="spellEnd"/>
          </w:p>
        </w:tc>
        <w:tc>
          <w:tcPr>
            <w:tcW w:w="1475" w:type="pct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     File  </w:t>
            </w:r>
          </w:p>
        </w:tc>
        <w:tc>
          <w:tcPr>
            <w:tcW w:w="2353" w:type="pct"/>
            <w:gridSpan w:val="2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                  Completed</w:t>
            </w:r>
          </w:p>
        </w:tc>
      </w:tr>
      <w:tr w:rsidR="006A3D87" w:rsidRPr="00FE3951" w:rsidTr="006A3D87">
        <w:trPr>
          <w:trHeight w:val="288"/>
        </w:trPr>
        <w:tc>
          <w:tcPr>
            <w:tcW w:w="1171" w:type="pct"/>
          </w:tcPr>
          <w:p w:rsidR="006A3D87" w:rsidRPr="00FE3951" w:rsidRDefault="006A3D87" w:rsidP="006A3D87">
            <w:pPr>
              <w:pStyle w:val="ItemDescription"/>
            </w:pPr>
            <w:r>
              <w:t>Certificate</w:t>
            </w:r>
          </w:p>
        </w:tc>
        <w:tc>
          <w:tcPr>
            <w:tcW w:w="1475" w:type="pct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353" w:type="pct"/>
            <w:gridSpan w:val="2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                   Completed</w:t>
            </w:r>
          </w:p>
        </w:tc>
      </w:tr>
      <w:tr w:rsidR="006A3D87" w:rsidRPr="00FE3951" w:rsidTr="006A3D87">
        <w:trPr>
          <w:trHeight w:val="288"/>
        </w:trPr>
        <w:tc>
          <w:tcPr>
            <w:tcW w:w="1171" w:type="pct"/>
          </w:tcPr>
          <w:p w:rsidR="006A3D87" w:rsidRPr="00FE3951" w:rsidRDefault="006A3D87" w:rsidP="006A3D87">
            <w:pPr>
              <w:pStyle w:val="ItemDescription"/>
            </w:pPr>
            <w:proofErr w:type="spellStart"/>
            <w:r>
              <w:t>ExamPaper</w:t>
            </w:r>
            <w:proofErr w:type="spellEnd"/>
          </w:p>
        </w:tc>
        <w:tc>
          <w:tcPr>
            <w:tcW w:w="1571" w:type="pct"/>
            <w:gridSpan w:val="2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257" w:type="pct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               In progress</w:t>
            </w:r>
          </w:p>
        </w:tc>
      </w:tr>
      <w:tr w:rsidR="006A3D87" w:rsidRPr="00FE3951" w:rsidTr="006A3D87">
        <w:trPr>
          <w:trHeight w:val="288"/>
        </w:trPr>
        <w:tc>
          <w:tcPr>
            <w:tcW w:w="1171" w:type="pct"/>
          </w:tcPr>
          <w:p w:rsidR="006A3D87" w:rsidRPr="00FE3951" w:rsidRDefault="006A3D87" w:rsidP="006A3D87">
            <w:pPr>
              <w:pStyle w:val="ItemDescription"/>
            </w:pPr>
            <w:r>
              <w:t>Create a test</w:t>
            </w:r>
          </w:p>
        </w:tc>
        <w:tc>
          <w:tcPr>
            <w:tcW w:w="1571" w:type="pct"/>
            <w:gridSpan w:val="2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User Control</w:t>
            </w:r>
          </w:p>
        </w:tc>
        <w:tc>
          <w:tcPr>
            <w:tcW w:w="2257" w:type="pct"/>
          </w:tcPr>
          <w:p w:rsidR="006A3D87" w:rsidRPr="00FE3951" w:rsidRDefault="006A3D87" w:rsidP="006A3D87">
            <w:pPr>
              <w:pStyle w:val="ItemDescription"/>
            </w:pPr>
            <w:r>
              <w:t xml:space="preserve">                             Completed</w:t>
            </w:r>
          </w:p>
        </w:tc>
      </w:tr>
    </w:tbl>
    <w:p w:rsidR="00A32053" w:rsidRDefault="00A32053" w:rsidP="00A32053">
      <w:pPr>
        <w:pStyle w:val="ListNumber"/>
        <w:numPr>
          <w:ilvl w:val="0"/>
          <w:numId w:val="0"/>
        </w:numPr>
        <w:ind w:left="173" w:hanging="173"/>
      </w:pPr>
    </w:p>
    <w:p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69D2" w:rsidRDefault="00D869D2" w:rsidP="001E7D29">
      <w:pPr>
        <w:spacing w:after="0" w:line="240" w:lineRule="auto"/>
      </w:pPr>
      <w:r>
        <w:separator/>
      </w:r>
    </w:p>
  </w:endnote>
  <w:endnote w:type="continuationSeparator" w:id="0">
    <w:p w:rsidR="00D869D2" w:rsidRDefault="00D869D2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8B8" w:rsidRDefault="001678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8B8" w:rsidRDefault="001678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8B8" w:rsidRDefault="001678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69D2" w:rsidRDefault="00D869D2" w:rsidP="001E7D29">
      <w:pPr>
        <w:spacing w:after="0" w:line="240" w:lineRule="auto"/>
      </w:pPr>
      <w:r>
        <w:separator/>
      </w:r>
    </w:p>
  </w:footnote>
  <w:footnote w:type="continuationSeparator" w:id="0">
    <w:p w:rsidR="00D869D2" w:rsidRDefault="00D869D2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8B8" w:rsidRDefault="001678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1678B8">
            <w:t>B.Tech</w:t>
          </w:r>
          <w:proofErr w:type="spellEnd"/>
          <w:r w:rsidR="001678B8">
            <w:t xml:space="preserve"> 2</w:t>
          </w:r>
          <w:r w:rsidR="001678B8" w:rsidRPr="0093572E">
            <w:rPr>
              <w:vertAlign w:val="superscript"/>
            </w:rPr>
            <w:t>nd</w:t>
          </w:r>
          <w:r w:rsidR="001678B8">
            <w:t xml:space="preserve"> year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7C7A83">
          <w:pPr>
            <w:pStyle w:val="Header"/>
          </w:pPr>
          <w:r w:rsidRPr="009A6621">
            <w:t xml:space="preserve">Date: </w:t>
          </w:r>
          <w:r w:rsidR="007C7A83">
            <w:t>19</w:t>
          </w:r>
          <w:r w:rsidR="007C7A83">
            <w:t xml:space="preserve">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7C7A83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78B8" w:rsidRDefault="001678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678B8"/>
    <w:rsid w:val="001746FC"/>
    <w:rsid w:val="00193653"/>
    <w:rsid w:val="001C329C"/>
    <w:rsid w:val="001D15D7"/>
    <w:rsid w:val="001E286F"/>
    <w:rsid w:val="001E7D29"/>
    <w:rsid w:val="00205040"/>
    <w:rsid w:val="00206865"/>
    <w:rsid w:val="00227312"/>
    <w:rsid w:val="002404F5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B7025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A3D87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C7A83"/>
    <w:rsid w:val="007D5836"/>
    <w:rsid w:val="007F1E7F"/>
    <w:rsid w:val="007F34A4"/>
    <w:rsid w:val="0081077D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2053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C7582"/>
    <w:rsid w:val="00AE1F88"/>
    <w:rsid w:val="00AE20AD"/>
    <w:rsid w:val="00AE361F"/>
    <w:rsid w:val="00AE5370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14973"/>
    <w:rsid w:val="00C1643D"/>
    <w:rsid w:val="00C234A0"/>
    <w:rsid w:val="00C261A9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869D2"/>
    <w:rsid w:val="00DA3B1A"/>
    <w:rsid w:val="00DB6792"/>
    <w:rsid w:val="00DC6078"/>
    <w:rsid w:val="00DC79AD"/>
    <w:rsid w:val="00DD2075"/>
    <w:rsid w:val="00DD73B4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46896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555DE53-E366-4566-9900-4FBBB5576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